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:rsidTr="001B2ABD">
        <w:trPr>
          <w:trHeight w:val="4410"/>
        </w:trPr>
        <w:tc>
          <w:tcPr>
            <w:tcW w:w="3600" w:type="dxa"/>
            <w:vAlign w:val="bottom"/>
          </w:tcPr>
          <w:p w:rsidR="001B2ABD" w:rsidRDefault="001B2ABD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  <w:lang w:eastAsia="en-US"/>
              </w:rPr>
              <mc:AlternateContent>
                <mc:Choice Requires="wps">
                  <w:drawing>
                    <wp:inline distT="0" distB="0" distL="0" distR="0" wp14:anchorId="12892FB8" wp14:editId="48304DBD">
                      <wp:extent cx="2122805" cy="2122805"/>
                      <wp:effectExtent l="19050" t="19050" r="29845" b="2984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22805" cy="2122805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9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AB1D3B1" id="Oval 2" o:spid="_x0000_s1026" alt="Title: Professional Headshot of Man" style="width:167.15pt;height:16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" strokecolor="#b80e0f [3204]" strokeweight="5pt">
                      <v:fill r:id="rId10" o:title="" recolor="t" rotate="t" type="frame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720" w:type="dxa"/>
          </w:tcPr>
          <w:p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:rsidR="001B2ABD" w:rsidRDefault="00FF262B" w:rsidP="001B2ABD">
            <w:pPr>
              <w:pStyle w:val="Title"/>
            </w:pPr>
            <w:r>
              <w:t>MUHAMMAD HARRIS</w:t>
            </w:r>
          </w:p>
          <w:p w:rsidR="001B2ABD" w:rsidRDefault="00FF262B" w:rsidP="00FF262B">
            <w:pPr>
              <w:pStyle w:val="Subtitle"/>
            </w:pPr>
            <w:r>
              <w:rPr>
                <w:spacing w:val="0"/>
                <w:w w:val="100"/>
              </w:rPr>
              <w:t>Full-Stack Web Developer</w:t>
            </w:r>
          </w:p>
        </w:tc>
      </w:tr>
      <w:tr w:rsidR="001B2ABD" w:rsidRPr="00C302F3" w:rsidTr="001B2ABD">
        <w:tc>
          <w:tcPr>
            <w:tcW w:w="3600" w:type="dxa"/>
          </w:tcPr>
          <w:sdt>
            <w:sdtPr>
              <w:rPr>
                <w:sz w:val="24"/>
              </w:rPr>
              <w:id w:val="-1711873194"/>
              <w:placeholder>
                <w:docPart w:val="990AA748663D49A99B2E82DD57D3E605"/>
              </w:placeholder>
              <w:temporary/>
              <w:showingPlcHdr/>
              <w15:appearance w15:val="hidden"/>
            </w:sdtPr>
            <w:sdtEndPr/>
            <w:sdtContent>
              <w:p w:rsidR="001B2ABD" w:rsidRPr="00C302F3" w:rsidRDefault="00036450" w:rsidP="00036450">
                <w:pPr>
                  <w:pStyle w:val="Heading3"/>
                  <w:rPr>
                    <w:sz w:val="24"/>
                  </w:rPr>
                </w:pPr>
                <w:r w:rsidRPr="00C302F3">
                  <w:rPr>
                    <w:sz w:val="24"/>
                  </w:rPr>
                  <w:t>Profile</w:t>
                </w:r>
              </w:p>
            </w:sdtContent>
          </w:sdt>
          <w:p w:rsidR="00FF262B" w:rsidRPr="00C302F3" w:rsidRDefault="00FF262B" w:rsidP="00FF262B">
            <w:pPr>
              <w:rPr>
                <w:sz w:val="24"/>
              </w:rPr>
            </w:pPr>
            <w:r w:rsidRPr="00C302F3">
              <w:rPr>
                <w:sz w:val="24"/>
              </w:rPr>
              <w:t>I am an undergraduate student at Capital University of Science and Technology pursuing bachelors in Computer Science. I like to code, design, innovate and experiment. I am an enthusiastic and social person who loves to take up new challenges and learn new skills. I love meeting new people, exchanging ideas and spreading positivity and knowledge.</w:t>
            </w:r>
          </w:p>
          <w:p w:rsidR="00036450" w:rsidRPr="00C302F3" w:rsidRDefault="00036450" w:rsidP="00036450">
            <w:pPr>
              <w:rPr>
                <w:sz w:val="24"/>
              </w:rPr>
            </w:pPr>
          </w:p>
          <w:sdt>
            <w:sdtPr>
              <w:rPr>
                <w:sz w:val="24"/>
              </w:rPr>
              <w:id w:val="-1954003311"/>
              <w:placeholder>
                <w:docPart w:val="93C9312B313B49A7A48F7A072D4D2DD3"/>
              </w:placeholder>
              <w:temporary/>
              <w:showingPlcHdr/>
              <w15:appearance w15:val="hidden"/>
            </w:sdtPr>
            <w:sdtEndPr/>
            <w:sdtContent>
              <w:p w:rsidR="00036450" w:rsidRPr="00C302F3" w:rsidRDefault="00CB0055" w:rsidP="00CB0055">
                <w:pPr>
                  <w:pStyle w:val="Heading3"/>
                  <w:rPr>
                    <w:sz w:val="24"/>
                  </w:rPr>
                </w:pPr>
                <w:r w:rsidRPr="00C302F3">
                  <w:rPr>
                    <w:sz w:val="24"/>
                  </w:rPr>
                  <w:t>Contact</w:t>
                </w:r>
              </w:p>
            </w:sdtContent>
          </w:sdt>
          <w:sdt>
            <w:sdtPr>
              <w:rPr>
                <w:sz w:val="24"/>
              </w:rPr>
              <w:id w:val="1111563247"/>
              <w:placeholder>
                <w:docPart w:val="5FD8D48801584D35A61D3BE677EF0DB4"/>
              </w:placeholder>
              <w:temporary/>
              <w:showingPlcHdr/>
              <w15:appearance w15:val="hidden"/>
            </w:sdtPr>
            <w:sdtEndPr/>
            <w:sdtContent>
              <w:p w:rsidR="004D3011" w:rsidRPr="00C302F3" w:rsidRDefault="004D3011" w:rsidP="004D3011">
                <w:pPr>
                  <w:rPr>
                    <w:sz w:val="24"/>
                  </w:rPr>
                </w:pPr>
                <w:r w:rsidRPr="00C302F3">
                  <w:rPr>
                    <w:sz w:val="24"/>
                  </w:rPr>
                  <w:t>PHONE:</w:t>
                </w:r>
              </w:p>
            </w:sdtContent>
          </w:sdt>
          <w:p w:rsidR="004D3011" w:rsidRPr="00C302F3" w:rsidRDefault="00FF262B" w:rsidP="004D3011">
            <w:pPr>
              <w:rPr>
                <w:sz w:val="24"/>
              </w:rPr>
            </w:pPr>
            <w:r w:rsidRPr="00C302F3">
              <w:rPr>
                <w:sz w:val="24"/>
              </w:rPr>
              <w:t>0333-8102886</w:t>
            </w:r>
          </w:p>
          <w:p w:rsidR="004D3011" w:rsidRPr="00C302F3" w:rsidRDefault="004D3011" w:rsidP="004D3011">
            <w:pPr>
              <w:rPr>
                <w:sz w:val="24"/>
              </w:rPr>
            </w:pPr>
          </w:p>
          <w:sdt>
            <w:sdtPr>
              <w:rPr>
                <w:sz w:val="24"/>
              </w:rPr>
              <w:id w:val="67859272"/>
              <w:placeholder>
                <w:docPart w:val="E23421668D79437CBF542CEBAB177DCC"/>
              </w:placeholder>
              <w:temporary/>
              <w:showingPlcHdr/>
              <w15:appearance w15:val="hidden"/>
            </w:sdtPr>
            <w:sdtEndPr/>
            <w:sdtContent>
              <w:p w:rsidR="004D3011" w:rsidRPr="00C302F3" w:rsidRDefault="004D3011" w:rsidP="004D3011">
                <w:pPr>
                  <w:rPr>
                    <w:sz w:val="24"/>
                  </w:rPr>
                </w:pPr>
                <w:r w:rsidRPr="00C302F3">
                  <w:rPr>
                    <w:sz w:val="24"/>
                  </w:rPr>
                  <w:t>WEBSITE:</w:t>
                </w:r>
              </w:p>
            </w:sdtContent>
          </w:sdt>
          <w:p w:rsidR="004D3011" w:rsidRPr="00C302F3" w:rsidRDefault="00FF262B" w:rsidP="004D3011">
            <w:pPr>
              <w:rPr>
                <w:sz w:val="24"/>
              </w:rPr>
            </w:pPr>
            <w:r w:rsidRPr="00C302F3">
              <w:rPr>
                <w:sz w:val="24"/>
              </w:rPr>
              <w:t>imharris24.github.io</w:t>
            </w:r>
          </w:p>
          <w:p w:rsidR="004D3011" w:rsidRPr="00C302F3" w:rsidRDefault="004D3011" w:rsidP="004D3011">
            <w:pPr>
              <w:rPr>
                <w:sz w:val="24"/>
              </w:rPr>
            </w:pPr>
          </w:p>
          <w:sdt>
            <w:sdtPr>
              <w:rPr>
                <w:sz w:val="24"/>
              </w:rPr>
              <w:id w:val="-240260293"/>
              <w:placeholder>
                <w:docPart w:val="DB5B12BBA3924BF687A816F28DE2B8BE"/>
              </w:placeholder>
              <w:temporary/>
              <w:showingPlcHdr/>
              <w15:appearance w15:val="hidden"/>
            </w:sdtPr>
            <w:sdtEndPr/>
            <w:sdtContent>
              <w:p w:rsidR="004D3011" w:rsidRPr="00C302F3" w:rsidRDefault="004D3011" w:rsidP="004D3011">
                <w:pPr>
                  <w:rPr>
                    <w:sz w:val="24"/>
                  </w:rPr>
                </w:pPr>
                <w:r w:rsidRPr="00C302F3">
                  <w:rPr>
                    <w:sz w:val="24"/>
                  </w:rPr>
                  <w:t>EMAIL:</w:t>
                </w:r>
              </w:p>
            </w:sdtContent>
          </w:sdt>
          <w:p w:rsidR="00036450" w:rsidRPr="00C302F3" w:rsidRDefault="002942DD" w:rsidP="004D3011">
            <w:pPr>
              <w:rPr>
                <w:rStyle w:val="Hyperlink"/>
                <w:sz w:val="24"/>
              </w:rPr>
            </w:pPr>
            <w:hyperlink r:id="rId11" w:history="1">
              <w:r w:rsidRPr="00C302F3">
                <w:rPr>
                  <w:rStyle w:val="Hyperlink"/>
                  <w:sz w:val="24"/>
                </w:rPr>
                <w:t>harris20014@gmail.com</w:t>
              </w:r>
            </w:hyperlink>
          </w:p>
          <w:p w:rsidR="004D3011" w:rsidRPr="00C302F3" w:rsidRDefault="004D3011" w:rsidP="004D3011">
            <w:pPr>
              <w:rPr>
                <w:sz w:val="24"/>
              </w:rPr>
            </w:pPr>
          </w:p>
        </w:tc>
        <w:tc>
          <w:tcPr>
            <w:tcW w:w="720" w:type="dxa"/>
          </w:tcPr>
          <w:p w:rsidR="001B2ABD" w:rsidRPr="00C302F3" w:rsidRDefault="001B2ABD" w:rsidP="000C45FF">
            <w:pPr>
              <w:tabs>
                <w:tab w:val="left" w:pos="990"/>
              </w:tabs>
              <w:rPr>
                <w:sz w:val="24"/>
              </w:rPr>
            </w:pPr>
            <w:bookmarkStart w:id="0" w:name="_GoBack"/>
            <w:bookmarkEnd w:id="0"/>
          </w:p>
        </w:tc>
        <w:tc>
          <w:tcPr>
            <w:tcW w:w="6470" w:type="dxa"/>
          </w:tcPr>
          <w:sdt>
            <w:sdtPr>
              <w:rPr>
                <w:sz w:val="24"/>
              </w:rPr>
              <w:id w:val="1049110328"/>
              <w:placeholder>
                <w:docPart w:val="9E4A3B83EB9841E3A8A43B1B6EDBD648"/>
              </w:placeholder>
              <w:temporary/>
              <w:showingPlcHdr/>
              <w15:appearance w15:val="hidden"/>
            </w:sdtPr>
            <w:sdtEndPr/>
            <w:sdtContent>
              <w:p w:rsidR="001B2ABD" w:rsidRPr="00C302F3" w:rsidRDefault="00E25A26" w:rsidP="00036450">
                <w:pPr>
                  <w:pStyle w:val="Heading2"/>
                  <w:rPr>
                    <w:sz w:val="24"/>
                  </w:rPr>
                </w:pPr>
                <w:r w:rsidRPr="00C302F3">
                  <w:rPr>
                    <w:sz w:val="24"/>
                  </w:rPr>
                  <w:t>EDUCATION</w:t>
                </w:r>
              </w:p>
            </w:sdtContent>
          </w:sdt>
          <w:p w:rsidR="00036450" w:rsidRPr="00C302F3" w:rsidRDefault="002942DD" w:rsidP="00B359E4">
            <w:pPr>
              <w:pStyle w:val="Heading4"/>
              <w:rPr>
                <w:sz w:val="24"/>
              </w:rPr>
            </w:pPr>
            <w:r w:rsidRPr="00C302F3">
              <w:rPr>
                <w:sz w:val="24"/>
              </w:rPr>
              <w:t>Punjab College</w:t>
            </w:r>
          </w:p>
          <w:p w:rsidR="00036450" w:rsidRPr="00C302F3" w:rsidRDefault="002942DD" w:rsidP="00B359E4">
            <w:pPr>
              <w:pStyle w:val="Date"/>
              <w:rPr>
                <w:sz w:val="24"/>
              </w:rPr>
            </w:pPr>
            <w:r w:rsidRPr="00C302F3">
              <w:rPr>
                <w:sz w:val="24"/>
              </w:rPr>
              <w:t>2018</w:t>
            </w:r>
            <w:r w:rsidR="00036450" w:rsidRPr="00C302F3">
              <w:rPr>
                <w:sz w:val="24"/>
              </w:rPr>
              <w:t xml:space="preserve"> - </w:t>
            </w:r>
            <w:r w:rsidRPr="00C302F3">
              <w:rPr>
                <w:sz w:val="24"/>
              </w:rPr>
              <w:t>2020</w:t>
            </w:r>
          </w:p>
          <w:p w:rsidR="004D3011" w:rsidRPr="00C302F3" w:rsidRDefault="002942DD" w:rsidP="00036450">
            <w:pPr>
              <w:rPr>
                <w:sz w:val="24"/>
              </w:rPr>
            </w:pPr>
            <w:r w:rsidRPr="00C302F3">
              <w:rPr>
                <w:sz w:val="24"/>
              </w:rPr>
              <w:t>Did my intermediate education in Pre-engineering from Punjab College with 816/1100 marks in intermediate.</w:t>
            </w:r>
          </w:p>
          <w:p w:rsidR="00036450" w:rsidRPr="00C302F3" w:rsidRDefault="00036450" w:rsidP="00036450">
            <w:pPr>
              <w:rPr>
                <w:sz w:val="24"/>
              </w:rPr>
            </w:pPr>
          </w:p>
          <w:p w:rsidR="00036450" w:rsidRPr="00C302F3" w:rsidRDefault="002942DD" w:rsidP="00B359E4">
            <w:pPr>
              <w:pStyle w:val="Heading4"/>
              <w:rPr>
                <w:sz w:val="24"/>
              </w:rPr>
            </w:pPr>
            <w:r w:rsidRPr="00C302F3">
              <w:rPr>
                <w:sz w:val="24"/>
              </w:rPr>
              <w:t>Capital University of Science and Technology</w:t>
            </w:r>
          </w:p>
          <w:p w:rsidR="00036450" w:rsidRPr="00C302F3" w:rsidRDefault="002942DD" w:rsidP="00B359E4">
            <w:pPr>
              <w:pStyle w:val="Date"/>
              <w:rPr>
                <w:sz w:val="24"/>
              </w:rPr>
            </w:pPr>
            <w:r w:rsidRPr="00C302F3">
              <w:rPr>
                <w:sz w:val="24"/>
              </w:rPr>
              <w:t>2020</w:t>
            </w:r>
            <w:r w:rsidR="00036450" w:rsidRPr="00C302F3">
              <w:rPr>
                <w:sz w:val="24"/>
              </w:rPr>
              <w:t xml:space="preserve"> - </w:t>
            </w:r>
            <w:r w:rsidRPr="00C302F3">
              <w:rPr>
                <w:sz w:val="24"/>
              </w:rPr>
              <w:t>2024</w:t>
            </w:r>
          </w:p>
          <w:p w:rsidR="00036450" w:rsidRPr="00C302F3" w:rsidRDefault="002942DD" w:rsidP="00036450">
            <w:pPr>
              <w:rPr>
                <w:sz w:val="24"/>
              </w:rPr>
            </w:pPr>
            <w:r w:rsidRPr="00C302F3">
              <w:rPr>
                <w:sz w:val="24"/>
              </w:rPr>
              <w:t>Doing bachelors in Computer Science from Capital University of Science and Technology with a CGPA of 3.85.</w:t>
            </w:r>
          </w:p>
          <w:sdt>
            <w:sdtPr>
              <w:rPr>
                <w:sz w:val="24"/>
              </w:rPr>
              <w:id w:val="1001553383"/>
              <w:placeholder>
                <w:docPart w:val="520106F0FC8241D0893556438327C66A"/>
              </w:placeholder>
              <w:temporary/>
              <w:showingPlcHdr/>
              <w15:appearance w15:val="hidden"/>
            </w:sdtPr>
            <w:sdtEndPr/>
            <w:sdtContent>
              <w:p w:rsidR="00036450" w:rsidRPr="00C302F3" w:rsidRDefault="00036450" w:rsidP="00036450">
                <w:pPr>
                  <w:pStyle w:val="Heading2"/>
                  <w:rPr>
                    <w:sz w:val="24"/>
                  </w:rPr>
                </w:pPr>
                <w:r w:rsidRPr="00C302F3">
                  <w:rPr>
                    <w:sz w:val="24"/>
                  </w:rPr>
                  <w:t>WORK EXPERIENCE</w:t>
                </w:r>
              </w:p>
            </w:sdtContent>
          </w:sdt>
          <w:p w:rsidR="00036450" w:rsidRPr="00C302F3" w:rsidRDefault="001D0165" w:rsidP="00B359E4">
            <w:pPr>
              <w:pStyle w:val="Heading4"/>
              <w:rPr>
                <w:bCs/>
                <w:sz w:val="24"/>
              </w:rPr>
            </w:pPr>
            <w:r w:rsidRPr="00C302F3">
              <w:rPr>
                <w:sz w:val="24"/>
              </w:rPr>
              <w:t>Freelancer Web Developer</w:t>
            </w:r>
          </w:p>
          <w:p w:rsidR="00036450" w:rsidRPr="00C302F3" w:rsidRDefault="001D0165" w:rsidP="00B359E4">
            <w:pPr>
              <w:pStyle w:val="Date"/>
              <w:rPr>
                <w:sz w:val="24"/>
              </w:rPr>
            </w:pPr>
            <w:r w:rsidRPr="00C302F3">
              <w:rPr>
                <w:sz w:val="24"/>
              </w:rPr>
              <w:t>2021 - Present</w:t>
            </w:r>
          </w:p>
          <w:p w:rsidR="00036450" w:rsidRPr="00C302F3" w:rsidRDefault="001D0165" w:rsidP="00036450">
            <w:pPr>
              <w:rPr>
                <w:sz w:val="24"/>
              </w:rPr>
            </w:pPr>
            <w:r w:rsidRPr="00C302F3">
              <w:rPr>
                <w:sz w:val="24"/>
              </w:rPr>
              <w:t>Hands-on experience with developing static sites for clients. Creative problem-solving skills. Strong organizational skills. Ability to work and thrive in a fast-paced development.</w:t>
            </w:r>
            <w:r w:rsidR="00036450" w:rsidRPr="00C302F3">
              <w:rPr>
                <w:sz w:val="24"/>
              </w:rPr>
              <w:t xml:space="preserve"> </w:t>
            </w:r>
          </w:p>
          <w:p w:rsidR="004D3011" w:rsidRPr="00C302F3" w:rsidRDefault="004D3011" w:rsidP="00036450">
            <w:pPr>
              <w:rPr>
                <w:sz w:val="24"/>
              </w:rPr>
            </w:pPr>
          </w:p>
          <w:sdt>
            <w:sdtPr>
              <w:rPr>
                <w:sz w:val="24"/>
              </w:rPr>
              <w:id w:val="1669594239"/>
              <w:placeholder>
                <w:docPart w:val="C6B1F5254C144CCAB1CF6AF13A5D9F7B"/>
              </w:placeholder>
              <w:temporary/>
              <w:showingPlcHdr/>
              <w15:appearance w15:val="hidden"/>
            </w:sdtPr>
            <w:sdtEndPr/>
            <w:sdtContent>
              <w:p w:rsidR="00036450" w:rsidRPr="00C302F3" w:rsidRDefault="00180329" w:rsidP="00036450">
                <w:pPr>
                  <w:pStyle w:val="Heading2"/>
                  <w:rPr>
                    <w:sz w:val="24"/>
                  </w:rPr>
                </w:pPr>
                <w:r w:rsidRPr="00C302F3">
                  <w:rPr>
                    <w:rStyle w:val="Heading2Char"/>
                    <w:b/>
                    <w:bCs/>
                    <w:caps/>
                    <w:sz w:val="24"/>
                  </w:rPr>
                  <w:t>SKILLS</w:t>
                </w:r>
              </w:p>
            </w:sdtContent>
          </w:sdt>
          <w:p w:rsidR="00036450" w:rsidRPr="00C302F3" w:rsidRDefault="00112054" w:rsidP="004D3011">
            <w:pPr>
              <w:rPr>
                <w:color w:val="FFFFFF" w:themeColor="background1"/>
                <w:sz w:val="24"/>
              </w:rPr>
            </w:pPr>
            <w:r w:rsidRPr="00C302F3">
              <w:rPr>
                <w:noProof/>
                <w:color w:val="000000" w:themeColor="text1"/>
                <w:sz w:val="24"/>
                <w:lang w:eastAsia="en-US"/>
              </w:rPr>
              <w:drawing>
                <wp:inline distT="0" distB="0" distL="0" distR="0" wp14:anchorId="5AFFFF85" wp14:editId="29FA67EF">
                  <wp:extent cx="5051160" cy="1257300"/>
                  <wp:effectExtent l="0" t="0" r="16510" b="0"/>
                  <wp:docPr id="12" name="Chart 12" descr="skills chart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2"/>
                    </a:graphicData>
                  </a:graphic>
                </wp:inline>
              </w:drawing>
            </w:r>
          </w:p>
        </w:tc>
      </w:tr>
    </w:tbl>
    <w:p w:rsidR="0043117B" w:rsidRDefault="0041012C" w:rsidP="000C45FF">
      <w:pPr>
        <w:tabs>
          <w:tab w:val="left" w:pos="990"/>
        </w:tabs>
      </w:pPr>
    </w:p>
    <w:sectPr w:rsidR="0043117B" w:rsidSect="000C45FF">
      <w:head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12C" w:rsidRDefault="0041012C" w:rsidP="000C45FF">
      <w:r>
        <w:separator/>
      </w:r>
    </w:p>
  </w:endnote>
  <w:endnote w:type="continuationSeparator" w:id="0">
    <w:p w:rsidR="0041012C" w:rsidRDefault="0041012C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12C" w:rsidRDefault="0041012C" w:rsidP="000C45FF">
      <w:r>
        <w:separator/>
      </w:r>
    </w:p>
  </w:footnote>
  <w:footnote w:type="continuationSeparator" w:id="0">
    <w:p w:rsidR="0041012C" w:rsidRDefault="0041012C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5FF" w:rsidRDefault="000C45FF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62B"/>
    <w:rsid w:val="00036450"/>
    <w:rsid w:val="00094499"/>
    <w:rsid w:val="000C45FF"/>
    <w:rsid w:val="000E3FD1"/>
    <w:rsid w:val="00112054"/>
    <w:rsid w:val="001525E1"/>
    <w:rsid w:val="00180329"/>
    <w:rsid w:val="0019001F"/>
    <w:rsid w:val="001A74A5"/>
    <w:rsid w:val="001B2ABD"/>
    <w:rsid w:val="001D0165"/>
    <w:rsid w:val="001E0391"/>
    <w:rsid w:val="001E1759"/>
    <w:rsid w:val="001F1ECC"/>
    <w:rsid w:val="002400EB"/>
    <w:rsid w:val="00256CF7"/>
    <w:rsid w:val="00281FD5"/>
    <w:rsid w:val="002942DD"/>
    <w:rsid w:val="0030481B"/>
    <w:rsid w:val="003156FC"/>
    <w:rsid w:val="003254B5"/>
    <w:rsid w:val="0037121F"/>
    <w:rsid w:val="003A6B7D"/>
    <w:rsid w:val="003B06CA"/>
    <w:rsid w:val="004071FC"/>
    <w:rsid w:val="0041012C"/>
    <w:rsid w:val="00445947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715FCB"/>
    <w:rsid w:val="00743101"/>
    <w:rsid w:val="007775E1"/>
    <w:rsid w:val="007867A0"/>
    <w:rsid w:val="007927F5"/>
    <w:rsid w:val="00802CA0"/>
    <w:rsid w:val="009260CD"/>
    <w:rsid w:val="00952C25"/>
    <w:rsid w:val="00A2118D"/>
    <w:rsid w:val="00AC4931"/>
    <w:rsid w:val="00AD76E2"/>
    <w:rsid w:val="00B20152"/>
    <w:rsid w:val="00B359E4"/>
    <w:rsid w:val="00B57D98"/>
    <w:rsid w:val="00B70850"/>
    <w:rsid w:val="00BF535A"/>
    <w:rsid w:val="00C066B6"/>
    <w:rsid w:val="00C302F3"/>
    <w:rsid w:val="00C37BA1"/>
    <w:rsid w:val="00C4674C"/>
    <w:rsid w:val="00C506CF"/>
    <w:rsid w:val="00C72BED"/>
    <w:rsid w:val="00C9578B"/>
    <w:rsid w:val="00CB0055"/>
    <w:rsid w:val="00D2522B"/>
    <w:rsid w:val="00D422DE"/>
    <w:rsid w:val="00D5459D"/>
    <w:rsid w:val="00DA1F4D"/>
    <w:rsid w:val="00DD172A"/>
    <w:rsid w:val="00E25A26"/>
    <w:rsid w:val="00E4381A"/>
    <w:rsid w:val="00E55D74"/>
    <w:rsid w:val="00F60274"/>
    <w:rsid w:val="00F77FB9"/>
    <w:rsid w:val="00FB068F"/>
    <w:rsid w:val="00FF2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B80E0F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890A0A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890A0A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817358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890A0A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harris20014@gmail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ri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pattFill prst="ltUpDiag">
              <a:fgClr>
                <a:schemeClr val="accent1"/>
              </a:fgClr>
              <a:bgClr>
                <a:schemeClr val="lt1"/>
              </a:bgClr>
            </a:pattFill>
            <a:ln>
              <a:noFill/>
            </a:ln>
            <a:effectLst/>
          </c:spPr>
          <c:invertIfNegative val="0"/>
          <c:dLbls>
            <c:numFmt formatCode="0%" sourceLinked="0"/>
            <c:spPr>
              <a:solidFill>
                <a:schemeClr val="accent1">
                  <a:alpha val="70000"/>
                </a:schemeClr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Sheet1!$A$2:$A$7</c:f>
              <c:strCache>
                <c:ptCount val="6"/>
                <c:pt idx="0">
                  <c:v>Design Fundamentals</c:v>
                </c:pt>
                <c:pt idx="1">
                  <c:v>C++</c:v>
                </c:pt>
                <c:pt idx="2">
                  <c:v>JavaScript</c:v>
                </c:pt>
                <c:pt idx="3">
                  <c:v>MySQL</c:v>
                </c:pt>
                <c:pt idx="4">
                  <c:v>AJAX</c:v>
                </c:pt>
                <c:pt idx="5">
                  <c:v>Git &amp; GitHub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0.8</c:v>
                </c:pt>
                <c:pt idx="1">
                  <c:v>1</c:v>
                </c:pt>
                <c:pt idx="2">
                  <c:v>0.85</c:v>
                </c:pt>
                <c:pt idx="3">
                  <c:v>0.75</c:v>
                </c:pt>
                <c:pt idx="4">
                  <c:v>0.35</c:v>
                </c:pt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overlap val="-2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accent1">
                <a:lumMod val="60000"/>
                <a:lumOff val="4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50" normalizeH="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lt1">
                  <a:alpha val="2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/>
    </a:solidFill>
    <a:ln w="9525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6">
  <cs:axisTitle>
    <cs:lnRef idx="0"/>
    <cs:fillRef idx="0"/>
    <cs:effectRef idx="0"/>
    <cs:fontRef idx="minor">
      <a:schemeClr val="lt1"/>
    </cs:fontRef>
    <cs:defRPr sz="900" b="1" kern="1200"/>
  </cs:axisTitle>
  <cs:category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800" kern="1200" cap="all" spc="150" normalizeH="0" baseline="0"/>
  </cs:categoryAxis>
  <cs:chartArea>
    <cs:lnRef idx="0">
      <cs:styleClr val="0"/>
    </cs:lnRef>
    <cs:fillRef idx="0">
      <cs:styleClr val="0"/>
    </cs:fillRef>
    <cs:effectRef idx="0"/>
    <cs:fontRef idx="minor">
      <a:schemeClr val="dk1"/>
    </cs:fontRef>
    <cs:spPr>
      <a:solidFill>
        <a:schemeClr val="phClr"/>
      </a:solidFill>
      <a:ln w="9525" cap="flat" cmpd="sng" algn="ctr">
        <a:solidFill>
          <a:schemeClr val="phClr"/>
        </a:solidFill>
        <a:round/>
      </a:ln>
    </cs:spPr>
    <cs:defRPr sz="1000" kern="1200"/>
  </cs:chartArea>
  <cs:dataLabel>
    <cs:lnRef idx="0"/>
    <cs:fillRef idx="0">
      <cs:styleClr val="auto"/>
    </cs:fillRef>
    <cs:effectRef idx="0"/>
    <cs:fontRef idx="minor">
      <a:schemeClr val="lt1"/>
    </cs:fontRef>
    <cs:spPr>
      <a:solidFill>
        <a:schemeClr val="phClr">
          <a:alpha val="70000"/>
        </a:schemeClr>
      </a:solidFill>
    </cs:spPr>
    <cs:defRPr sz="900" kern="120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lt1"/>
        </a:bgClr>
      </a:pattFill>
    </cs:spPr>
  </cs:dataPoint3D>
  <cs:dataPointLine>
    <cs:lnRef idx="0">
      <cs:styleClr val="auto"/>
    </cs:lnRef>
    <cs:fillRef idx="0"/>
    <cs:effectRef idx="0">
      <cs:styleClr val="auto"/>
    </cs:effectRef>
    <cs:fontRef idx="minor">
      <a:schemeClr val="dk1"/>
    </cs:fontRef>
    <cs:spPr>
      <a:ln w="34925" cap="rnd">
        <a:solidFill>
          <a:schemeClr val="lt1"/>
        </a:solidFill>
        <a:round/>
      </a:ln>
      <a:effectLst>
        <a:outerShdw dist="25400" dir="2700000" algn="tl" rotWithShape="0">
          <a:schemeClr val="phClr"/>
        </a:outerShdw>
      </a:effectLst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22225">
        <a:solidFill>
          <a:schemeClr val="lt1"/>
        </a:solidFill>
        <a:round/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>
      <cs:styleClr val="0"/>
    </cs:lnRef>
    <cs:fillRef idx="0"/>
    <cs:effectRef idx="0"/>
    <cs:fontRef idx="minor">
      <a:schemeClr val="lt1"/>
    </cs:fontRef>
    <cs:spPr>
      <a:ln w="9525">
        <a:solidFill>
          <a:schemeClr val="phClr">
            <a:lumMod val="60000"/>
            <a:lumOff val="40000"/>
          </a:schemeClr>
        </a:solidFill>
      </a:ln>
    </cs:spPr>
    <cs:defRPr sz="900" kern="1200"/>
  </cs:dataTable>
  <cs:downBar>
    <cs:lnRef idx="0">
      <cs:styleClr val="0"/>
    </cs:lnRef>
    <cs:fillRef idx="0"/>
    <cs:effectRef idx="0"/>
    <cs:fontRef idx="minor">
      <a:schemeClr val="dk1"/>
    </cs:fontRef>
    <cs:spPr>
      <a:solidFill>
        <a:schemeClr val="dk1">
          <a:lumMod val="35000"/>
          <a:lumOff val="6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downBar>
  <cs:drop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dropLine>
  <cs:errorBar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round/>
      </a:ln>
      <a:effectLst>
        <a:glow rad="25400">
          <a:schemeClr val="lt1"/>
        </a:glow>
      </a:effectLst>
    </cs:spPr>
  </cs:errorBar>
  <cs:floor>
    <cs:lnRef idx="0"/>
    <cs:fillRef idx="0"/>
    <cs:effectRef idx="0"/>
    <cs:fontRef idx="minor">
      <a:schemeClr val="dk1"/>
    </cs:fontRef>
  </cs:floor>
  <cs:gridlineMajor>
    <cs:lnRef idx="0">
      <cs:styleClr val="0"/>
    </cs:lnRef>
    <cs:fillRef idx="0"/>
    <cs:effectRef idx="0"/>
    <cs:fontRef idx="minor">
      <a:schemeClr val="dk1"/>
    </cs:fontRef>
    <cs:spPr>
      <a:ln w="9525" cap="flat" cmpd="sng" algn="ctr">
        <a:solidFill>
          <a:schemeClr val="lt1">
            <a:alpha val="25000"/>
          </a:schemeClr>
        </a:solidFill>
        <a:round/>
      </a:ln>
    </cs:spPr>
  </cs:gridlineMajor>
  <cs:gridlineMinor>
    <cs:lnRef idx="0">
      <cs:styleClr val="0"/>
    </cs:lnRef>
    <cs:fillRef idx="0"/>
    <cs:effectRef idx="0"/>
    <cs:fontRef idx="minor">
      <a:schemeClr val="dk1"/>
    </cs:fontRef>
    <cs:spPr>
      <a:ln>
        <a:solidFill>
          <a:schemeClr val="lt1">
            <a:alpha val="10000"/>
          </a:schemeClr>
        </a:solidFill>
      </a:ln>
    </cs:spPr>
  </cs:gridlineMinor>
  <cs:hiLo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  <a:prstDash val="dash"/>
      </a:ln>
    </cs:spPr>
  </cs:hiLoLine>
  <cs:leader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</a:schemeClr>
        </a:solidFill>
      </a:ln>
    </cs:spPr>
  </cs:leaderLine>
  <cs:legend>
    <cs:lnRef idx="0"/>
    <cs:fillRef idx="0"/>
    <cs:effectRef idx="0"/>
    <cs:fontRef idx="minor">
      <a:schemeClr val="lt1"/>
    </cs:fontRef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>
      <cs:styleClr val="0"/>
    </cs:lnRef>
    <cs:fillRef idx="0"/>
    <cs:effectRef idx="0"/>
    <cs:fontRef idx="minor">
      <a:schemeClr val="lt1"/>
    </cs:fontRef>
    <cs:spPr>
      <a:ln w="3175" cap="flat" cmpd="sng" algn="ctr">
        <a:solidFill>
          <a:schemeClr val="phClr">
            <a:lumMod val="60000"/>
            <a:lumOff val="40000"/>
          </a:schemeClr>
        </a:solidFill>
        <a:round/>
      </a:ln>
    </cs:spPr>
    <cs:defRPr sz="900" kern="1200"/>
  </cs:seriesAxis>
  <cs:seriesLine>
    <cs:lnRef idx="0">
      <cs:styleClr val="0"/>
    </cs:lnRef>
    <cs:fillRef idx="0"/>
    <cs:effectRef idx="0"/>
    <cs:fontRef idx="minor">
      <a:schemeClr val="dk1"/>
    </cs:fontRef>
    <cs:spPr>
      <a:ln w="9525">
        <a:solidFill>
          <a:schemeClr val="phClr">
            <a:lumMod val="60000"/>
            <a:lumOff val="40000"/>
            <a:tint val="5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lt1"/>
    </cs:fontRef>
    <cs:defRPr sz="1500" b="1" kern="1200" cap="all" spc="100" normalizeH="0" baseline="0"/>
  </cs:title>
  <cs:trendline>
    <cs:lnRef idx="0"/>
    <cs:fillRef idx="0"/>
    <cs:effectRef idx="0"/>
    <cs:fontRef idx="minor">
      <a:schemeClr val="dk1"/>
    </cs:fontRef>
    <cs:spPr>
      <a:ln w="28575" cap="rnd">
        <a:solidFill>
          <a:schemeClr val="lt1">
            <a:alpha val="50000"/>
          </a:schemeClr>
        </a:solidFill>
        <a:round/>
      </a:ln>
    </cs:spPr>
  </cs:trendline>
  <cs:trendlineLabel>
    <cs:lnRef idx="0"/>
    <cs:fillRef idx="0"/>
    <cs:effectRef idx="0"/>
    <cs:fontRef idx="minor">
      <a:schemeClr val="lt1"/>
    </cs:fontRef>
    <cs:defRPr sz="900" kern="1200"/>
  </cs:trendlineLabel>
  <cs:upBar>
    <cs:lnRef idx="0">
      <cs:styleClr val="0"/>
    </cs:lnRef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ln w="9525">
        <a:solidFill>
          <a:schemeClr val="phClr">
            <a:lumMod val="60000"/>
            <a:lumOff val="40000"/>
          </a:schemeClr>
        </a:solidFill>
      </a:ln>
    </cs:spPr>
  </cs:upBar>
  <cs:valueAxis>
    <cs:lnRef idx="0"/>
    <cs:fillRef idx="0"/>
    <cs:effectRef idx="0"/>
    <cs:fontRef idx="minor">
      <a:schemeClr val="lt1"/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90AA748663D49A99B2E82DD57D3E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0053F1-16A9-4717-94FB-656DC665A5D7}"/>
      </w:docPartPr>
      <w:docPartBody>
        <w:p w:rsidR="00000000" w:rsidRDefault="00873344">
          <w:pPr>
            <w:pStyle w:val="990AA748663D49A99B2E82DD57D3E605"/>
          </w:pPr>
          <w:r w:rsidRPr="00D5459D">
            <w:t>Profile</w:t>
          </w:r>
        </w:p>
      </w:docPartBody>
    </w:docPart>
    <w:docPart>
      <w:docPartPr>
        <w:name w:val="93C9312B313B49A7A48F7A072D4D2D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2AE3AC-19E8-4A7E-986F-90A9123FE840}"/>
      </w:docPartPr>
      <w:docPartBody>
        <w:p w:rsidR="00000000" w:rsidRDefault="00873344">
          <w:pPr>
            <w:pStyle w:val="93C9312B313B49A7A48F7A072D4D2DD3"/>
          </w:pPr>
          <w:r w:rsidRPr="00CB0055">
            <w:t>Contact</w:t>
          </w:r>
        </w:p>
      </w:docPartBody>
    </w:docPart>
    <w:docPart>
      <w:docPartPr>
        <w:name w:val="5FD8D48801584D35A61D3BE677EF0D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A310-0288-45B5-A3B7-AB9C49A71372}"/>
      </w:docPartPr>
      <w:docPartBody>
        <w:p w:rsidR="00000000" w:rsidRDefault="00873344">
          <w:pPr>
            <w:pStyle w:val="5FD8D48801584D35A61D3BE677EF0DB4"/>
          </w:pPr>
          <w:r w:rsidRPr="004D3011">
            <w:t>PHONE:</w:t>
          </w:r>
        </w:p>
      </w:docPartBody>
    </w:docPart>
    <w:docPart>
      <w:docPartPr>
        <w:name w:val="E23421668D79437CBF542CEBAB177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79760-7FA1-4DD9-8BEB-FF1D65703E1A}"/>
      </w:docPartPr>
      <w:docPartBody>
        <w:p w:rsidR="00000000" w:rsidRDefault="00873344">
          <w:pPr>
            <w:pStyle w:val="E23421668D79437CBF542CEBAB177DCC"/>
          </w:pPr>
          <w:r w:rsidRPr="004D3011">
            <w:t>WEBSITE:</w:t>
          </w:r>
        </w:p>
      </w:docPartBody>
    </w:docPart>
    <w:docPart>
      <w:docPartPr>
        <w:name w:val="DB5B12BBA3924BF687A816F28DE2B8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506FA-A2F6-4ED6-A1CE-55FB514B14E3}"/>
      </w:docPartPr>
      <w:docPartBody>
        <w:p w:rsidR="00000000" w:rsidRDefault="00873344">
          <w:pPr>
            <w:pStyle w:val="DB5B12BBA3924BF687A816F28DE2B8BE"/>
          </w:pPr>
          <w:r w:rsidRPr="004D3011">
            <w:t>EMAIL:</w:t>
          </w:r>
        </w:p>
      </w:docPartBody>
    </w:docPart>
    <w:docPart>
      <w:docPartPr>
        <w:name w:val="9E4A3B83EB9841E3A8A43B1B6EDBD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513E40-880E-402E-9E3D-46FF37F3C81A}"/>
      </w:docPartPr>
      <w:docPartBody>
        <w:p w:rsidR="00000000" w:rsidRDefault="00873344">
          <w:pPr>
            <w:pStyle w:val="9E4A3B83EB9841E3A8A43B1B6EDBD648"/>
          </w:pPr>
          <w:r w:rsidRPr="00036450">
            <w:t>EDUCATION</w:t>
          </w:r>
        </w:p>
      </w:docPartBody>
    </w:docPart>
    <w:docPart>
      <w:docPartPr>
        <w:name w:val="520106F0FC8241D0893556438327C6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229B0-9B6E-44C9-9D1C-D0985568B031}"/>
      </w:docPartPr>
      <w:docPartBody>
        <w:p w:rsidR="00000000" w:rsidRDefault="00873344">
          <w:pPr>
            <w:pStyle w:val="520106F0FC8241D0893556438327C66A"/>
          </w:pPr>
          <w:r w:rsidRPr="00036450">
            <w:t>WORK EXPERIENCE</w:t>
          </w:r>
        </w:p>
      </w:docPartBody>
    </w:docPart>
    <w:docPart>
      <w:docPartPr>
        <w:name w:val="C6B1F5254C144CCAB1CF6AF13A5D9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DDDE5-6A5F-4D65-8D02-AC1E1D41356B}"/>
      </w:docPartPr>
      <w:docPartBody>
        <w:p w:rsidR="00000000" w:rsidRDefault="00873344">
          <w:pPr>
            <w:pStyle w:val="C6B1F5254C144CCAB1CF6AF13A5D9F7B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344"/>
    <w:rsid w:val="0087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5B9BD5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25943A740946D19179AC49CA57127A">
    <w:name w:val="3D25943A740946D19179AC49CA57127A"/>
  </w:style>
  <w:style w:type="paragraph" w:customStyle="1" w:styleId="2D744FB310C9437A8ED2305426DEEF18">
    <w:name w:val="2D744FB310C9437A8ED2305426DEEF18"/>
  </w:style>
  <w:style w:type="paragraph" w:customStyle="1" w:styleId="990AA748663D49A99B2E82DD57D3E605">
    <w:name w:val="990AA748663D49A99B2E82DD57D3E605"/>
  </w:style>
  <w:style w:type="paragraph" w:customStyle="1" w:styleId="CFD9B4F7B4AC4A649D762C2F594EDF5C">
    <w:name w:val="CFD9B4F7B4AC4A649D762C2F594EDF5C"/>
  </w:style>
  <w:style w:type="paragraph" w:customStyle="1" w:styleId="93C9312B313B49A7A48F7A072D4D2DD3">
    <w:name w:val="93C9312B313B49A7A48F7A072D4D2DD3"/>
  </w:style>
  <w:style w:type="paragraph" w:customStyle="1" w:styleId="5FD8D48801584D35A61D3BE677EF0DB4">
    <w:name w:val="5FD8D48801584D35A61D3BE677EF0DB4"/>
  </w:style>
  <w:style w:type="paragraph" w:customStyle="1" w:styleId="8528E120B2BC4283BCB4DF9E1B6EF500">
    <w:name w:val="8528E120B2BC4283BCB4DF9E1B6EF500"/>
  </w:style>
  <w:style w:type="paragraph" w:customStyle="1" w:styleId="E23421668D79437CBF542CEBAB177DCC">
    <w:name w:val="E23421668D79437CBF542CEBAB177DCC"/>
  </w:style>
  <w:style w:type="paragraph" w:customStyle="1" w:styleId="5D7A8373F583444AAD58AF6CDA5AF6AE">
    <w:name w:val="5D7A8373F583444AAD58AF6CDA5AF6AE"/>
  </w:style>
  <w:style w:type="paragraph" w:customStyle="1" w:styleId="DB5B12BBA3924BF687A816F28DE2B8BE">
    <w:name w:val="DB5B12BBA3924BF687A816F28DE2B8BE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870B24C828FB4B249F5063E08C478DC5">
    <w:name w:val="870B24C828FB4B249F5063E08C478DC5"/>
  </w:style>
  <w:style w:type="paragraph" w:customStyle="1" w:styleId="23B77E3C09C64667A6E25686550C7864">
    <w:name w:val="23B77E3C09C64667A6E25686550C7864"/>
  </w:style>
  <w:style w:type="paragraph" w:customStyle="1" w:styleId="93433012A72C43B6A9829BDE70DB99E5">
    <w:name w:val="93433012A72C43B6A9829BDE70DB99E5"/>
  </w:style>
  <w:style w:type="paragraph" w:customStyle="1" w:styleId="9F9E441E886C4B479D561C32D6F451CC">
    <w:name w:val="9F9E441E886C4B479D561C32D6F451CC"/>
  </w:style>
  <w:style w:type="paragraph" w:customStyle="1" w:styleId="DF2F0E82B3F44CFEB0DCD01C47282C01">
    <w:name w:val="DF2F0E82B3F44CFEB0DCD01C47282C01"/>
  </w:style>
  <w:style w:type="paragraph" w:customStyle="1" w:styleId="04FAB6EB766941D6B8C43145BCAC85E5">
    <w:name w:val="04FAB6EB766941D6B8C43145BCAC85E5"/>
  </w:style>
  <w:style w:type="paragraph" w:customStyle="1" w:styleId="9E4A3B83EB9841E3A8A43B1B6EDBD648">
    <w:name w:val="9E4A3B83EB9841E3A8A43B1B6EDBD648"/>
  </w:style>
  <w:style w:type="paragraph" w:customStyle="1" w:styleId="38E6F09331C34B7FBAEDDE1FE82FEA01">
    <w:name w:val="38E6F09331C34B7FBAEDDE1FE82FEA01"/>
  </w:style>
  <w:style w:type="paragraph" w:customStyle="1" w:styleId="7EA44E56E7054797989EA991EB7FF972">
    <w:name w:val="7EA44E56E7054797989EA991EB7FF972"/>
  </w:style>
  <w:style w:type="paragraph" w:customStyle="1" w:styleId="A0040539C954423ABF0146F393AB292C">
    <w:name w:val="A0040539C954423ABF0146F393AB292C"/>
  </w:style>
  <w:style w:type="paragraph" w:customStyle="1" w:styleId="C2C8A73ABEDA4F4590FAD8723B025015">
    <w:name w:val="C2C8A73ABEDA4F4590FAD8723B025015"/>
  </w:style>
  <w:style w:type="paragraph" w:customStyle="1" w:styleId="0E427D6968814FF2AA478F829B3C698B">
    <w:name w:val="0E427D6968814FF2AA478F829B3C698B"/>
  </w:style>
  <w:style w:type="paragraph" w:customStyle="1" w:styleId="10E47351DBFD4A32BAAF7EDCAB6BD9C7">
    <w:name w:val="10E47351DBFD4A32BAAF7EDCAB6BD9C7"/>
  </w:style>
  <w:style w:type="paragraph" w:customStyle="1" w:styleId="4D14EC84B4D046F987693942205259EC">
    <w:name w:val="4D14EC84B4D046F987693942205259EC"/>
  </w:style>
  <w:style w:type="paragraph" w:customStyle="1" w:styleId="520106F0FC8241D0893556438327C66A">
    <w:name w:val="520106F0FC8241D0893556438327C66A"/>
  </w:style>
  <w:style w:type="paragraph" w:customStyle="1" w:styleId="29CA56665247496FBEBE4744609920B5">
    <w:name w:val="29CA56665247496FBEBE4744609920B5"/>
  </w:style>
  <w:style w:type="paragraph" w:customStyle="1" w:styleId="2B93DE5003B148D19737EA02EEE47601">
    <w:name w:val="2B93DE5003B148D19737EA02EEE47601"/>
  </w:style>
  <w:style w:type="paragraph" w:customStyle="1" w:styleId="33E56506BF59488C9895661342153FFB">
    <w:name w:val="33E56506BF59488C9895661342153FFB"/>
  </w:style>
  <w:style w:type="paragraph" w:customStyle="1" w:styleId="D435D87572A5453FB65CCD0202847162">
    <w:name w:val="D435D87572A5453FB65CCD0202847162"/>
  </w:style>
  <w:style w:type="paragraph" w:customStyle="1" w:styleId="9595EC12E9B449C8B1AB1FACE46E51B2">
    <w:name w:val="9595EC12E9B449C8B1AB1FACE46E51B2"/>
  </w:style>
  <w:style w:type="paragraph" w:customStyle="1" w:styleId="F5C779F46EC340E3B1CFE0946E5C8F52">
    <w:name w:val="F5C779F46EC340E3B1CFE0946E5C8F52"/>
  </w:style>
  <w:style w:type="paragraph" w:customStyle="1" w:styleId="34A309393535487F900C065D85E90FAA">
    <w:name w:val="34A309393535487F900C065D85E90FAA"/>
  </w:style>
  <w:style w:type="paragraph" w:customStyle="1" w:styleId="EFA7215873D8419EA42D858E6F91EF0C">
    <w:name w:val="EFA7215873D8419EA42D858E6F91EF0C"/>
  </w:style>
  <w:style w:type="paragraph" w:customStyle="1" w:styleId="52658696C3FE4F62A8945E5A2548BB65">
    <w:name w:val="52658696C3FE4F62A8945E5A2548BB65"/>
  </w:style>
  <w:style w:type="paragraph" w:customStyle="1" w:styleId="845918233E6D4C64AF33F83E197B636B">
    <w:name w:val="845918233E6D4C64AF33F83E197B636B"/>
  </w:style>
  <w:style w:type="paragraph" w:customStyle="1" w:styleId="9B24B8E15E724D5FB8AD8129E69EBE9F">
    <w:name w:val="9B24B8E15E724D5FB8AD8129E69EBE9F"/>
  </w:style>
  <w:style w:type="paragraph" w:customStyle="1" w:styleId="DD63311C491241908E664A48654E6CCA">
    <w:name w:val="DD63311C491241908E664A48654E6CCA"/>
  </w:style>
  <w:style w:type="paragraph" w:customStyle="1" w:styleId="27F176AE3F6246F4B01D1AB955370729">
    <w:name w:val="27F176AE3F6246F4B01D1AB955370729"/>
  </w:style>
  <w:style w:type="paragraph" w:customStyle="1" w:styleId="EBDAB504AE50465F88333F733CABC95E">
    <w:name w:val="EBDAB504AE50465F88333F733CABC95E"/>
  </w:style>
  <w:style w:type="paragraph" w:customStyle="1" w:styleId="88C21CDEF51D4ED1A5E015E7ACD83BE9">
    <w:name w:val="88C21CDEF51D4ED1A5E015E7ACD83BE9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C6B1F5254C144CCAB1CF6AF13A5D9F7B">
    <w:name w:val="C6B1F5254C144CCAB1CF6AF13A5D9F7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Main Event">
  <a:themeElements>
    <a:clrScheme name="Main Event">
      <a:dk1>
        <a:sysClr val="windowText" lastClr="000000"/>
      </a:dk1>
      <a:lt1>
        <a:sysClr val="window" lastClr="FFFFFF"/>
      </a:lt1>
      <a:dk2>
        <a:srgbClr val="424242"/>
      </a:dk2>
      <a:lt2>
        <a:srgbClr val="C8C8C8"/>
      </a:lt2>
      <a:accent1>
        <a:srgbClr val="B80E0F"/>
      </a:accent1>
      <a:accent2>
        <a:srgbClr val="A6987D"/>
      </a:accent2>
      <a:accent3>
        <a:srgbClr val="7F9A71"/>
      </a:accent3>
      <a:accent4>
        <a:srgbClr val="64969F"/>
      </a:accent4>
      <a:accent5>
        <a:srgbClr val="9B75B2"/>
      </a:accent5>
      <a:accent6>
        <a:srgbClr val="80737A"/>
      </a:accent6>
      <a:hlink>
        <a:srgbClr val="F21213"/>
      </a:hlink>
      <a:folHlink>
        <a:srgbClr val="B6A394"/>
      </a:folHlink>
    </a:clrScheme>
    <a:fontScheme name="Main Event">
      <a:maj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Impact" panose="020B080603090205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ain Event">
      <a:fillStyleLst>
        <a:solidFill>
          <a:schemeClr val="phClr"/>
        </a:solidFill>
        <a:solidFill>
          <a:schemeClr val="phClr">
            <a:tint val="69000"/>
            <a:satMod val="105000"/>
            <a:lumMod val="110000"/>
          </a:schemeClr>
        </a:solidFill>
        <a:blipFill>
          <a:blip xmlns:r="http://schemas.openxmlformats.org/officeDocument/2006/relationships" r:embed="rId1">
            <a:duotone>
              <a:schemeClr val="phClr">
                <a:shade val="88000"/>
                <a:lumMod val="88000"/>
              </a:schemeClr>
              <a:schemeClr val="phClr"/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>
              <a:shade val="60000"/>
            </a:schemeClr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25400" dist="127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88000"/>
              </a:schemeClr>
            </a:gs>
          </a:gsLst>
          <a:lin ang="5400000" scaled="0"/>
        </a:gradFill>
        <a:blipFill>
          <a:blip xmlns:r="http://schemas.openxmlformats.org/officeDocument/2006/relationships" r:embed="rId2">
            <a:duotone>
              <a:schemeClr val="phClr">
                <a:shade val="48000"/>
                <a:satMod val="110000"/>
                <a:lumMod val="40000"/>
              </a:schemeClr>
              <a:schemeClr val="phClr">
                <a:tint val="90000"/>
                <a:lumMod val="10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ain Event" id="{AC372BB4-D83D-411E-B849-B641926BA760}" vid="{F1EFBDE3-1A95-4E3D-81AD-1F53D65BEA0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2022-09-20T13:01:00Z</dcterms:created>
  <dcterms:modified xsi:type="dcterms:W3CDTF">2022-09-20T13:01:00Z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